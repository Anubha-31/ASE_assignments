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4DE00A7D" w:rsidR="00E7185E" w:rsidRDefault="00E7185E" w:rsidP="00E7185E">
      <w:pPr>
        <w:pStyle w:val="GraphicAnchor"/>
      </w:pPr>
      <w:r w:rsidRPr="004909D9">
        <w:rPr>
          <w:noProof/>
          <w:lang w:eastAsia="en-AU"/>
        </w:rPr>
        <w:drawing>
          <wp:anchor distT="0" distB="0" distL="114300" distR="114300" simplePos="0" relativeHeight="251658240" behindDoc="1" locked="0" layoutInCell="1" allowOverlap="1" wp14:anchorId="1BA89277" wp14:editId="0F01B027">
            <wp:simplePos x="0" y="0"/>
            <wp:positionH relativeFrom="margin">
              <wp:align>right</wp:align>
            </wp:positionH>
            <wp:positionV relativeFrom="margin">
              <wp:posOffset>-110067</wp:posOffset>
            </wp:positionV>
            <wp:extent cx="6879590" cy="9129932"/>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590" cy="9129932"/>
                    </a:xfrm>
                    <a:prstGeom prst="rect">
                      <a:avLst/>
                    </a:prstGeom>
                  </pic:spPr>
                </pic:pic>
              </a:graphicData>
            </a:graphic>
            <wp14:sizeRelH relativeFrom="page">
              <wp14:pctWidth>0</wp14:pctWidth>
            </wp14:sizeRelH>
            <wp14:sizeRelV relativeFrom="page">
              <wp14:pctHeight>0</wp14:pctHeight>
            </wp14:sizeRelV>
          </wp:anchor>
        </w:drawing>
      </w:r>
    </w:p>
    <w:p w14:paraId="547D1397" w14:textId="77777777" w:rsidR="00E7185E" w:rsidRDefault="00E7185E" w:rsidP="00E7185E"/>
    <w:p w14:paraId="5D656D15" w14:textId="77777777" w:rsidR="00E7185E" w:rsidRDefault="00E7185E" w:rsidP="00E7185E">
      <w:pPr>
        <w:pStyle w:val="GraphicAnchor"/>
      </w:pPr>
    </w:p>
    <w:p w14:paraId="1716A7AE" w14:textId="77777777" w:rsidR="00E7185E" w:rsidRDefault="00E7185E" w:rsidP="00E7185E">
      <w:r>
        <w:rPr>
          <w:noProof/>
        </w:rPr>
        <mc:AlternateContent>
          <mc:Choice Requires="wps">
            <w:drawing>
              <wp:anchor distT="45720" distB="45720" distL="114300" distR="114300" simplePos="0" relativeHeight="251658241" behindDoc="0" locked="0" layoutInCell="1" allowOverlap="1" wp14:anchorId="188B04CC" wp14:editId="44A71A15">
                <wp:simplePos x="0" y="0"/>
                <wp:positionH relativeFrom="margin">
                  <wp:align>center</wp:align>
                </wp:positionH>
                <wp:positionV relativeFrom="paragraph">
                  <wp:posOffset>23495</wp:posOffset>
                </wp:positionV>
                <wp:extent cx="5345430" cy="952500"/>
                <wp:effectExtent l="19050" t="1905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952500"/>
                        </a:xfrm>
                        <a:prstGeom prst="rect">
                          <a:avLst/>
                        </a:prstGeom>
                        <a:solidFill>
                          <a:srgbClr val="FFFFFF"/>
                        </a:solidFill>
                        <a:ln w="28575">
                          <a:solidFill>
                            <a:schemeClr val="tx2"/>
                          </a:solidFill>
                          <a:miter lim="800000"/>
                          <a:headEnd/>
                          <a:tailEnd/>
                        </a:ln>
                      </wps:spPr>
                      <wps:txbx>
                        <w:txbxContent>
                          <w:p w14:paraId="5F6AD874" w14:textId="25158570" w:rsidR="00E7185E" w:rsidRPr="00B22DF5" w:rsidRDefault="00AC7F31" w:rsidP="00E7185E">
                            <w:pPr>
                              <w:jc w:val="center"/>
                              <w:rPr>
                                <w:sz w:val="28"/>
                                <w:szCs w:val="28"/>
                              </w:rPr>
                            </w:pPr>
                            <w:r>
                              <w:rPr>
                                <w:sz w:val="52"/>
                                <w:szCs w:val="52"/>
                              </w:rPr>
                              <w:t>DESIGN DOCUMENT</w:t>
                            </w:r>
                          </w:p>
                          <w:p w14:paraId="65DB44B8" w14:textId="14978FC8" w:rsidR="00B22DF5" w:rsidRDefault="00B22DF5" w:rsidP="00E7185E">
                            <w:pPr>
                              <w:jc w:val="center"/>
                              <w:rPr>
                                <w:sz w:val="28"/>
                                <w:szCs w:val="28"/>
                              </w:rPr>
                            </w:pPr>
                            <w:r w:rsidRPr="00B22DF5">
                              <w:rPr>
                                <w:sz w:val="28"/>
                                <w:szCs w:val="28"/>
                              </w:rPr>
                              <w:t xml:space="preserve">Lab </w:t>
                            </w:r>
                            <w:r w:rsidR="00AC7F31">
                              <w:rPr>
                                <w:sz w:val="28"/>
                                <w:szCs w:val="28"/>
                              </w:rPr>
                              <w:t>2</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0;margin-top:1.85pt;width:420.9pt;height:7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" strokecolor="#5e5e5e [3215]" strokeweight="2.25pt">
                <v:textbox>
                  <w:txbxContent>
                    <w:p w14:paraId="5F6AD874" w14:textId="25158570" w:rsidR="00E7185E" w:rsidRPr="00B22DF5" w:rsidRDefault="00AC7F31" w:rsidP="00E7185E">
                      <w:pPr>
                        <w:jc w:val="center"/>
                        <w:rPr>
                          <w:sz w:val="28"/>
                          <w:szCs w:val="28"/>
                        </w:rPr>
                      </w:pPr>
                      <w:r>
                        <w:rPr>
                          <w:sz w:val="52"/>
                          <w:szCs w:val="52"/>
                        </w:rPr>
                        <w:t>DESIGN DOCUMENT</w:t>
                      </w:r>
                    </w:p>
                    <w:p w14:paraId="65DB44B8" w14:textId="14978FC8" w:rsidR="00B22DF5" w:rsidRDefault="00B22DF5" w:rsidP="00E7185E">
                      <w:pPr>
                        <w:jc w:val="center"/>
                        <w:rPr>
                          <w:sz w:val="28"/>
                          <w:szCs w:val="28"/>
                        </w:rPr>
                      </w:pPr>
                      <w:r w:rsidRPr="00B22DF5">
                        <w:rPr>
                          <w:sz w:val="28"/>
                          <w:szCs w:val="28"/>
                        </w:rPr>
                        <w:t xml:space="preserve">Lab </w:t>
                      </w:r>
                      <w:r w:rsidR="00AC7F31">
                        <w:rPr>
                          <w:sz w:val="28"/>
                          <w:szCs w:val="28"/>
                        </w:rPr>
                        <w:t>2</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r w:rsidRPr="004909D9">
        <w:rPr>
          <w:noProof/>
          <w:lang w:eastAsia="en-AU"/>
        </w:rPr>
        <w:t xml:space="preserve"> </w:t>
      </w:r>
    </w:p>
    <w:p w14:paraId="56DA2B6E" w14:textId="77777777" w:rsidR="008158BC" w:rsidRDefault="008158BC" w:rsidP="00332543">
      <w:pPr>
        <w:tabs>
          <w:tab w:val="left" w:pos="3755"/>
        </w:tabs>
      </w:pPr>
    </w:p>
    <w:p w14:paraId="1ADFDB6B" w14:textId="22E8CF0C" w:rsidR="00EF3CE2" w:rsidRDefault="00A849B7" w:rsidP="0073316A">
      <w:pPr>
        <w:tabs>
          <w:tab w:val="left" w:pos="3755"/>
        </w:tabs>
      </w:pPr>
      <w:r>
        <w:rPr>
          <w:noProof/>
        </w:rPr>
        <mc:AlternateContent>
          <mc:Choice Requires="wps">
            <w:drawing>
              <wp:anchor distT="0" distB="0" distL="114300" distR="114300" simplePos="0" relativeHeight="251660291" behindDoc="0" locked="0" layoutInCell="1" allowOverlap="1" wp14:anchorId="38C8EB0A" wp14:editId="589C84A2">
                <wp:simplePos x="0" y="0"/>
                <wp:positionH relativeFrom="margin">
                  <wp:align>center</wp:align>
                </wp:positionH>
                <wp:positionV relativeFrom="paragraph">
                  <wp:posOffset>6795623</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7" type="#_x0000_t202" style="position:absolute;margin-left:0;margin-top:535.1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Pr>
          <w:noProof/>
        </w:rPr>
        <mc:AlternateContent>
          <mc:Choice Requires="wps">
            <w:drawing>
              <wp:anchor distT="0" distB="0" distL="114300" distR="114300" simplePos="0" relativeHeight="251662339" behindDoc="0" locked="0" layoutInCell="1" allowOverlap="1" wp14:anchorId="13610CEB" wp14:editId="39BD3A18">
                <wp:simplePos x="0" y="0"/>
                <wp:positionH relativeFrom="margin">
                  <wp:align>center</wp:align>
                </wp:positionH>
                <wp:positionV relativeFrom="paragraph">
                  <wp:posOffset>6011497</wp:posOffset>
                </wp:positionV>
                <wp:extent cx="3113063" cy="53926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3610CEB" id="Text Box 16" o:spid="_x0000_s1028" type="#_x0000_t202" style="position:absolute;margin-left:0;margin-top:473.35pt;width:245.1pt;height:42.45pt;z-index:2516623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" fillcolor="#6b6969 [1614]" stroked="f" strokeweight="1pt">
                <v:stroke miterlimit="4"/>
                <v:textbox style="mso-fit-shape-to-text:t" inset="4pt,4pt,4pt,4pt">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v:textbox>
                <w10:wrap anchorx="margin"/>
              </v:shape>
            </w:pict>
          </mc:Fallback>
        </mc:AlternateContent>
      </w:r>
      <w:r w:rsidR="00CE3567">
        <w:rPr>
          <w:noProof/>
        </w:rPr>
        <mc:AlternateContent>
          <mc:Choice Requires="wps">
            <w:drawing>
              <wp:anchor distT="0" distB="0" distL="114300" distR="114300" simplePos="0" relativeHeight="251658243" behindDoc="0" locked="0" layoutInCell="1" allowOverlap="1" wp14:anchorId="0541DD43" wp14:editId="791BA2B8">
                <wp:simplePos x="0" y="0"/>
                <wp:positionH relativeFrom="margin">
                  <wp:align>center</wp:align>
                </wp:positionH>
                <wp:positionV relativeFrom="paragraph">
                  <wp:posOffset>5212080</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410.4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CE3567">
        <w:rPr>
          <w:noProof/>
        </w:rPr>
        <mc:AlternateContent>
          <mc:Choice Requires="wps">
            <w:drawing>
              <wp:anchor distT="45720" distB="45720" distL="114300" distR="114300" simplePos="0" relativeHeight="251658242" behindDoc="0" locked="0" layoutInCell="1" allowOverlap="1" wp14:anchorId="4A4A549E" wp14:editId="23C94D58">
                <wp:simplePos x="0" y="0"/>
                <wp:positionH relativeFrom="column">
                  <wp:posOffset>1447800</wp:posOffset>
                </wp:positionH>
                <wp:positionV relativeFrom="paragraph">
                  <wp:posOffset>1254125</wp:posOffset>
                </wp:positionV>
                <wp:extent cx="4006850" cy="640715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6407150"/>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004EF589" w14:textId="77777777" w:rsidR="00E7185E" w:rsidRDefault="00E7185E" w:rsidP="00AC0B7C">
                            <w:pPr>
                              <w:ind w:left="1440" w:firstLine="720"/>
                              <w:rPr>
                                <w:sz w:val="36"/>
                                <w:szCs w:val="36"/>
                              </w:rPr>
                            </w:pPr>
                            <w:r w:rsidRPr="004C70AA">
                              <w:rPr>
                                <w:sz w:val="36"/>
                                <w:szCs w:val="36"/>
                              </w:rPr>
                              <w:t>Version 1</w:t>
                            </w:r>
                          </w:p>
                          <w:p w14:paraId="379C3C24" w14:textId="4BBE4FFA" w:rsidR="00E7185E" w:rsidRDefault="00AC0B7C" w:rsidP="00AC1BCD">
                            <w:pPr>
                              <w:jc w:val="center"/>
                              <w:rPr>
                                <w:sz w:val="36"/>
                                <w:szCs w:val="36"/>
                              </w:rPr>
                            </w:pPr>
                            <w:r>
                              <w:rPr>
                                <w:sz w:val="36"/>
                                <w:szCs w:val="36"/>
                              </w:rPr>
                              <w:t>18-06</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30" type="#_x0000_t202" style="position:absolute;margin-left:114pt;margin-top:98.75pt;width:315.5pt;height:504.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" fillcolor="white [3201]" strokecolor="#6b6969 [1614]" strokeweight="2pt">
                <v:textbox>
                  <w:txbxContent>
                    <w:p w14:paraId="004EF589" w14:textId="77777777" w:rsidR="00E7185E" w:rsidRDefault="00E7185E" w:rsidP="00AC0B7C">
                      <w:pPr>
                        <w:ind w:left="1440" w:firstLine="720"/>
                        <w:rPr>
                          <w:sz w:val="36"/>
                          <w:szCs w:val="36"/>
                        </w:rPr>
                      </w:pPr>
                      <w:r w:rsidRPr="004C70AA">
                        <w:rPr>
                          <w:sz w:val="36"/>
                          <w:szCs w:val="36"/>
                        </w:rPr>
                        <w:t>Version 1</w:t>
                      </w:r>
                    </w:p>
                    <w:p w14:paraId="379C3C24" w14:textId="4BBE4FFA" w:rsidR="00E7185E" w:rsidRDefault="00AC0B7C" w:rsidP="00AC1BCD">
                      <w:pPr>
                        <w:jc w:val="center"/>
                        <w:rPr>
                          <w:sz w:val="36"/>
                          <w:szCs w:val="36"/>
                        </w:rPr>
                      </w:pPr>
                      <w:r>
                        <w:rPr>
                          <w:sz w:val="36"/>
                          <w:szCs w:val="36"/>
                        </w:rPr>
                        <w:t>18-06</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v:shape>
            </w:pict>
          </mc:Fallback>
        </mc:AlternateContent>
      </w:r>
      <w:r w:rsidR="00E7185E">
        <w:br w:type="page"/>
      </w:r>
    </w:p>
    <w:p w14:paraId="30E783FE" w14:textId="6884A0F4" w:rsidR="007122A0" w:rsidRDefault="007122A0" w:rsidP="007122A0">
      <w:pPr>
        <w:pStyle w:val="Heading5"/>
        <w:numPr>
          <w:ilvl w:val="0"/>
          <w:numId w:val="40"/>
        </w:numPr>
        <w:rPr>
          <w:sz w:val="24"/>
          <w:szCs w:val="24"/>
        </w:rPr>
      </w:pPr>
      <w:r w:rsidRPr="007122A0">
        <w:rPr>
          <w:sz w:val="24"/>
          <w:szCs w:val="24"/>
        </w:rPr>
        <w:lastRenderedPageBreak/>
        <w:t xml:space="preserve">Translate the user domain expressed in this need to specifications using UML diagrams of your choice. </w:t>
      </w:r>
    </w:p>
    <w:p w14:paraId="431F97BE" w14:textId="1F2F682F" w:rsidR="007122A0" w:rsidRDefault="007122A0" w:rsidP="007122A0">
      <w:pPr>
        <w:ind w:left="360"/>
      </w:pPr>
      <w:r>
        <w:t>The domain of the simulation of biological animals. Here in particular, we will be showing the evolution of the butterfly.</w:t>
      </w:r>
    </w:p>
    <w:p w14:paraId="78BCA498" w14:textId="4C0DF8D2" w:rsidR="00011EAF" w:rsidRDefault="00011EAF" w:rsidP="007122A0">
      <w:pPr>
        <w:ind w:left="360"/>
      </w:pPr>
      <w:r>
        <w:t>The below state diagram shows the different stages of the evolution of the butterfly</w:t>
      </w:r>
    </w:p>
    <w:p w14:paraId="670513F9" w14:textId="48DC13B2" w:rsidR="007122A0" w:rsidRDefault="007122A0" w:rsidP="007122A0">
      <w:pPr>
        <w:ind w:left="360"/>
      </w:pPr>
    </w:p>
    <w:p w14:paraId="3DEC5E25" w14:textId="24817B41" w:rsidR="007122A0" w:rsidRDefault="00011EAF" w:rsidP="00011EAF">
      <w:pPr>
        <w:ind w:left="360"/>
        <w:jc w:val="center"/>
      </w:pPr>
      <w:r>
        <w:rPr>
          <w:noProof/>
        </w:rPr>
        <w:drawing>
          <wp:inline distT="0" distB="0" distL="0" distR="0" wp14:anchorId="1B261F62" wp14:editId="208EAF5F">
            <wp:extent cx="4191000" cy="680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6800850"/>
                    </a:xfrm>
                    <a:prstGeom prst="rect">
                      <a:avLst/>
                    </a:prstGeom>
                  </pic:spPr>
                </pic:pic>
              </a:graphicData>
            </a:graphic>
          </wp:inline>
        </w:drawing>
      </w:r>
    </w:p>
    <w:p w14:paraId="49EE59C0" w14:textId="57F5E980" w:rsidR="00011EAF" w:rsidRDefault="00011EAF" w:rsidP="00011EAF">
      <w:pPr>
        <w:ind w:left="360"/>
      </w:pPr>
    </w:p>
    <w:p w14:paraId="63683568" w14:textId="0B5F33AF" w:rsidR="00F80ED0" w:rsidRDefault="00F80ED0" w:rsidP="00011EAF"/>
    <w:p w14:paraId="506CADF1" w14:textId="760A0DA7" w:rsidR="002C1F72" w:rsidRDefault="00011EAF" w:rsidP="002C1F72">
      <w:pPr>
        <w:pStyle w:val="Heading5"/>
        <w:numPr>
          <w:ilvl w:val="0"/>
          <w:numId w:val="40"/>
        </w:numPr>
        <w:rPr>
          <w:sz w:val="24"/>
          <w:szCs w:val="24"/>
        </w:rPr>
      </w:pPr>
      <w:r w:rsidRPr="00011EAF">
        <w:rPr>
          <w:sz w:val="24"/>
          <w:szCs w:val="24"/>
        </w:rPr>
        <w:lastRenderedPageBreak/>
        <w:t xml:space="preserve">Choose an architecture to implement the simulator and create a high-level design using UML Class Diagrams. Your diagram must highlight the architecture. </w:t>
      </w:r>
    </w:p>
    <w:p w14:paraId="7ABAC1BD" w14:textId="69A77C73" w:rsidR="002C1F72" w:rsidRDefault="002C1F72" w:rsidP="002C1F72"/>
    <w:p w14:paraId="595E2D4E" w14:textId="1344BECF" w:rsidR="002C1F72" w:rsidRPr="002C1F72" w:rsidRDefault="002C1F72" w:rsidP="002C1F72">
      <w:r>
        <w:t xml:space="preserve">This implementation uses state pattern defined </w:t>
      </w:r>
    </w:p>
    <w:p w14:paraId="0814C6FB" w14:textId="20224A47" w:rsidR="008D1B1C" w:rsidRDefault="008D1B1C" w:rsidP="008D1B1C"/>
    <w:p w14:paraId="5E883705" w14:textId="62DFE928" w:rsidR="008D1B1C" w:rsidRDefault="008D1B1C" w:rsidP="008D1B1C">
      <w:r>
        <w:rPr>
          <w:noProof/>
        </w:rPr>
        <w:drawing>
          <wp:inline distT="0" distB="0" distL="0" distR="0" wp14:anchorId="430098CB" wp14:editId="2F67869C">
            <wp:extent cx="68580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114800"/>
                    </a:xfrm>
                    <a:prstGeom prst="rect">
                      <a:avLst/>
                    </a:prstGeom>
                  </pic:spPr>
                </pic:pic>
              </a:graphicData>
            </a:graphic>
          </wp:inline>
        </w:drawing>
      </w:r>
    </w:p>
    <w:p w14:paraId="5435CF3B" w14:textId="7D0FA9B2" w:rsidR="008D1B1C" w:rsidRDefault="008D1B1C" w:rsidP="008D1B1C"/>
    <w:p w14:paraId="5CEE00C8" w14:textId="45120099" w:rsidR="00001FD9" w:rsidRDefault="00001FD9" w:rsidP="008D1B1C"/>
    <w:p w14:paraId="5EADB703" w14:textId="4952C83A" w:rsidR="00001FD9" w:rsidRDefault="00001FD9" w:rsidP="008D1B1C"/>
    <w:p w14:paraId="07D8469F" w14:textId="0F19E44F" w:rsidR="00001FD9" w:rsidRDefault="00001FD9" w:rsidP="008D1B1C"/>
    <w:p w14:paraId="6F58540F" w14:textId="2A9DA77B" w:rsidR="00001FD9" w:rsidRDefault="00001FD9" w:rsidP="008D1B1C"/>
    <w:p w14:paraId="7D2EE00A" w14:textId="0A55CEFB" w:rsidR="00001FD9" w:rsidRDefault="00001FD9" w:rsidP="008D1B1C"/>
    <w:p w14:paraId="18F223AA" w14:textId="1C4EF83E" w:rsidR="00001FD9" w:rsidRDefault="00001FD9" w:rsidP="008D1B1C"/>
    <w:p w14:paraId="1C9620F1" w14:textId="467A7CCA" w:rsidR="00001FD9" w:rsidRDefault="00001FD9" w:rsidP="008D1B1C"/>
    <w:p w14:paraId="641236E9" w14:textId="29D16735" w:rsidR="00001FD9" w:rsidRDefault="00001FD9" w:rsidP="008D1B1C"/>
    <w:p w14:paraId="61711892" w14:textId="4AC87B58" w:rsidR="00001FD9" w:rsidRDefault="00001FD9" w:rsidP="008D1B1C"/>
    <w:p w14:paraId="0830C4CD" w14:textId="51FA9A2E" w:rsidR="00001FD9" w:rsidRDefault="00001FD9" w:rsidP="008D1B1C"/>
    <w:p w14:paraId="15F9A8E9" w14:textId="25D1B016" w:rsidR="00001FD9" w:rsidRDefault="00001FD9" w:rsidP="008D1B1C"/>
    <w:p w14:paraId="785D13BB" w14:textId="25CAE1AC" w:rsidR="00001FD9" w:rsidRDefault="00001FD9" w:rsidP="008D1B1C"/>
    <w:p w14:paraId="73405D52" w14:textId="07490AD4" w:rsidR="00001FD9" w:rsidRDefault="00001FD9" w:rsidP="008D1B1C"/>
    <w:p w14:paraId="18311A32" w14:textId="2EC6A5F7" w:rsidR="00001FD9" w:rsidRDefault="00001FD9" w:rsidP="008D1B1C"/>
    <w:p w14:paraId="15D9B83E" w14:textId="5C7DEF40" w:rsidR="00001FD9" w:rsidRDefault="00001FD9" w:rsidP="008D1B1C"/>
    <w:p w14:paraId="66504416" w14:textId="3050F807" w:rsidR="00001FD9" w:rsidRDefault="00001FD9" w:rsidP="008D1B1C"/>
    <w:p w14:paraId="2D47FDEF" w14:textId="3DE5880D" w:rsidR="00001FD9" w:rsidRDefault="00001FD9" w:rsidP="008D1B1C"/>
    <w:p w14:paraId="29A1267A" w14:textId="264DE24D" w:rsidR="00001FD9" w:rsidRDefault="00001FD9" w:rsidP="008D1B1C"/>
    <w:p w14:paraId="14EF5E7F" w14:textId="3E08DC4B" w:rsidR="00001FD9" w:rsidRDefault="00001FD9" w:rsidP="008D1B1C"/>
    <w:p w14:paraId="091BD225" w14:textId="77777777" w:rsidR="008D1B1C" w:rsidRPr="008D1B1C" w:rsidRDefault="008D1B1C" w:rsidP="008D1B1C">
      <w:pPr>
        <w:pStyle w:val="Default"/>
        <w:numPr>
          <w:ilvl w:val="0"/>
          <w:numId w:val="40"/>
        </w:numPr>
        <w:rPr>
          <w:rFonts w:asciiTheme="majorHAnsi" w:hAnsiTheme="majorHAnsi" w:cstheme="minorBidi"/>
          <w:b/>
          <w:color w:val="476166" w:themeColor="accent1"/>
        </w:rPr>
      </w:pPr>
      <w:r w:rsidRPr="008D1B1C">
        <w:rPr>
          <w:rFonts w:asciiTheme="majorHAnsi" w:hAnsiTheme="majorHAnsi" w:cstheme="minorBidi"/>
          <w:b/>
          <w:color w:val="476166" w:themeColor="accent1"/>
        </w:rPr>
        <w:t xml:space="preserve">Choose a programming language and a framework to create your simulator. Create low-level diagrams representing your simulator. </w:t>
      </w:r>
    </w:p>
    <w:p w14:paraId="7EF4B5B7" w14:textId="72C2986F" w:rsidR="008D1B1C" w:rsidRDefault="008D1B1C" w:rsidP="008D1B1C">
      <w:pPr>
        <w:pStyle w:val="ListParagraph"/>
        <w:ind w:left="360"/>
      </w:pPr>
    </w:p>
    <w:p w14:paraId="2E5ED249" w14:textId="62ABEA26" w:rsidR="008D1B1C" w:rsidRDefault="008D1B1C" w:rsidP="008D1B1C">
      <w:pPr>
        <w:pStyle w:val="ListParagraph"/>
        <w:ind w:left="360"/>
      </w:pPr>
      <w:r>
        <w:t>The language that chosen to create the simulator is Java.</w:t>
      </w:r>
      <w:r w:rsidR="00716CF6">
        <w:t xml:space="preserve"> The program uses state pattern to implement the simulation.</w:t>
      </w:r>
    </w:p>
    <w:p w14:paraId="650507F6" w14:textId="0D0F4A60" w:rsidR="008D1B1C" w:rsidRDefault="008D1B1C" w:rsidP="008D1B1C">
      <w:pPr>
        <w:pStyle w:val="ListParagraph"/>
        <w:ind w:left="360"/>
      </w:pPr>
    </w:p>
    <w:p w14:paraId="1EA50ED5" w14:textId="5380B776" w:rsidR="008D1B1C" w:rsidRDefault="008D1B1C" w:rsidP="008D1B1C">
      <w:pPr>
        <w:pStyle w:val="ListParagraph"/>
        <w:ind w:left="360"/>
      </w:pPr>
      <w:r>
        <w:rPr>
          <w:noProof/>
        </w:rPr>
        <w:drawing>
          <wp:inline distT="0" distB="0" distL="0" distR="0" wp14:anchorId="0C0B0429" wp14:editId="4358B51D">
            <wp:extent cx="6858000" cy="4215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15130"/>
                    </a:xfrm>
                    <a:prstGeom prst="rect">
                      <a:avLst/>
                    </a:prstGeom>
                  </pic:spPr>
                </pic:pic>
              </a:graphicData>
            </a:graphic>
          </wp:inline>
        </w:drawing>
      </w:r>
    </w:p>
    <w:p w14:paraId="7D1E6664" w14:textId="77777777" w:rsidR="008D1B1C" w:rsidRPr="008D1B1C" w:rsidRDefault="008D1B1C" w:rsidP="008D1B1C">
      <w:pPr>
        <w:pStyle w:val="ListParagraph"/>
        <w:ind w:left="360"/>
      </w:pPr>
    </w:p>
    <w:p w14:paraId="5E4E7074" w14:textId="31A3D76E" w:rsidR="00011EAF" w:rsidRDefault="00011EAF" w:rsidP="00011EAF"/>
    <w:p w14:paraId="758C58BF" w14:textId="243583A9" w:rsidR="00001FD9" w:rsidRDefault="00001FD9" w:rsidP="00011EAF"/>
    <w:p w14:paraId="3408B001" w14:textId="4C54E663" w:rsidR="00001FD9" w:rsidRDefault="00001FD9" w:rsidP="00011EAF"/>
    <w:p w14:paraId="70173D80" w14:textId="469F5A06" w:rsidR="00001FD9" w:rsidRDefault="00001FD9" w:rsidP="00011EAF"/>
    <w:p w14:paraId="6A4D8233" w14:textId="3A88DF8E" w:rsidR="00001FD9" w:rsidRDefault="00001FD9" w:rsidP="00011EAF"/>
    <w:p w14:paraId="2FF51C2F" w14:textId="6947097E" w:rsidR="00001FD9" w:rsidRDefault="00001FD9" w:rsidP="00011EAF"/>
    <w:p w14:paraId="65441F7B" w14:textId="0178A36E" w:rsidR="00001FD9" w:rsidRDefault="00001FD9" w:rsidP="00011EAF"/>
    <w:p w14:paraId="0C225C1A" w14:textId="1D33FA36" w:rsidR="00001FD9" w:rsidRDefault="00001FD9" w:rsidP="00011EAF"/>
    <w:p w14:paraId="6E12A166" w14:textId="5BC6BBF4" w:rsidR="00001FD9" w:rsidRDefault="00001FD9" w:rsidP="00011EAF"/>
    <w:p w14:paraId="72256577" w14:textId="1FB280AA" w:rsidR="00001FD9" w:rsidRDefault="00001FD9" w:rsidP="00011EAF"/>
    <w:p w14:paraId="1DFECC1B" w14:textId="52E8F330" w:rsidR="00001FD9" w:rsidRDefault="00001FD9" w:rsidP="00011EAF"/>
    <w:p w14:paraId="4DC647F0" w14:textId="4AC29150" w:rsidR="00001FD9" w:rsidRDefault="00001FD9" w:rsidP="00011EAF"/>
    <w:p w14:paraId="254D7CB6" w14:textId="28B61302" w:rsidR="00001FD9" w:rsidRDefault="00001FD9" w:rsidP="00011EAF"/>
    <w:p w14:paraId="6C03F2BD" w14:textId="6E8433A5" w:rsidR="00001FD9" w:rsidRDefault="00001FD9" w:rsidP="00011EAF"/>
    <w:p w14:paraId="60BE2BDD" w14:textId="7AA59EEA" w:rsidR="00001FD9" w:rsidRDefault="00001FD9" w:rsidP="00011EAF"/>
    <w:p w14:paraId="029369B7" w14:textId="62AD6DC5" w:rsidR="00001FD9" w:rsidRDefault="00001FD9" w:rsidP="00001FD9">
      <w:pPr>
        <w:pStyle w:val="Default"/>
        <w:numPr>
          <w:ilvl w:val="0"/>
          <w:numId w:val="40"/>
        </w:numPr>
        <w:rPr>
          <w:rFonts w:asciiTheme="majorHAnsi" w:hAnsiTheme="majorHAnsi" w:cstheme="minorBidi"/>
          <w:b/>
          <w:color w:val="476166" w:themeColor="accent1"/>
        </w:rPr>
      </w:pPr>
      <w:r w:rsidRPr="00001FD9">
        <w:rPr>
          <w:rFonts w:asciiTheme="majorHAnsi" w:hAnsiTheme="majorHAnsi" w:cstheme="minorBidi"/>
          <w:b/>
          <w:color w:val="476166" w:themeColor="accent1"/>
        </w:rPr>
        <w:t xml:space="preserve">Implement a prototype of simulator using the diagrams, programming language and framework you decided in question 3. Evaluate the percentage of work overload (how many details were not present in the diagram and that you had to add during the implementation). </w:t>
      </w:r>
    </w:p>
    <w:p w14:paraId="32590F26" w14:textId="77777777" w:rsidR="009D5FFB" w:rsidRDefault="009D5FFB" w:rsidP="009D5FFB">
      <w:pPr>
        <w:pStyle w:val="Default"/>
        <w:rPr>
          <w:rFonts w:asciiTheme="majorHAnsi" w:hAnsiTheme="majorHAnsi" w:cstheme="minorBidi"/>
          <w:b/>
          <w:color w:val="476166" w:themeColor="accent1"/>
        </w:rPr>
      </w:pPr>
    </w:p>
    <w:p w14:paraId="1776CE25" w14:textId="4ED83923" w:rsidR="00001FD9" w:rsidRDefault="009D5FFB" w:rsidP="009D5FFB">
      <w:pPr>
        <w:jc w:val="center"/>
      </w:pPr>
      <w:r>
        <w:t>All the java files can be found with the attached package</w:t>
      </w:r>
    </w:p>
    <w:p w14:paraId="5814DF3C" w14:textId="77777777" w:rsidR="00386964" w:rsidRDefault="00386964" w:rsidP="009D5FFB">
      <w:pPr>
        <w:jc w:val="center"/>
      </w:pPr>
    </w:p>
    <w:p w14:paraId="6610A355" w14:textId="144709D0" w:rsidR="009D5FFB" w:rsidRDefault="009D5FFB" w:rsidP="00001FD9">
      <w:pPr>
        <w:pStyle w:val="Default"/>
        <w:rPr>
          <w:rFonts w:asciiTheme="majorHAnsi" w:hAnsiTheme="majorHAnsi" w:cstheme="minorBidi"/>
          <w:b/>
          <w:color w:val="476166" w:themeColor="accent1"/>
        </w:rPr>
      </w:pPr>
      <w:r>
        <w:rPr>
          <w:noProof/>
        </w:rPr>
        <w:drawing>
          <wp:inline distT="0" distB="0" distL="0" distR="0" wp14:anchorId="045026D1" wp14:editId="6A136E2A">
            <wp:extent cx="6858000"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32200"/>
                    </a:xfrm>
                    <a:prstGeom prst="rect">
                      <a:avLst/>
                    </a:prstGeom>
                  </pic:spPr>
                </pic:pic>
              </a:graphicData>
            </a:graphic>
          </wp:inline>
        </w:drawing>
      </w:r>
    </w:p>
    <w:p w14:paraId="7D61CA82" w14:textId="77777777" w:rsidR="00001FD9" w:rsidRDefault="00001FD9" w:rsidP="00001FD9">
      <w:pPr>
        <w:pStyle w:val="Default"/>
        <w:rPr>
          <w:rFonts w:asciiTheme="majorHAnsi" w:hAnsiTheme="majorHAnsi" w:cstheme="minorBidi"/>
          <w:b/>
          <w:color w:val="476166" w:themeColor="accent1"/>
        </w:rPr>
      </w:pPr>
    </w:p>
    <w:p w14:paraId="2CC3C3CB" w14:textId="773707E9" w:rsidR="00001FD9" w:rsidRDefault="00CD1D5B" w:rsidP="00CD1D5B">
      <w:r>
        <w:t>The work overload:</w:t>
      </w:r>
    </w:p>
    <w:p w14:paraId="067DC28D" w14:textId="013C0A0D" w:rsidR="00CD1D5B" w:rsidRDefault="00CD1D5B" w:rsidP="00CD1D5B">
      <w:pPr>
        <w:pStyle w:val="ListParagraph"/>
        <w:numPr>
          <w:ilvl w:val="0"/>
          <w:numId w:val="41"/>
        </w:numPr>
      </w:pPr>
      <w:r>
        <w:t>For the butterfly class, 2 details were not present, the no of eggs laid and the partner details</w:t>
      </w:r>
      <w:r w:rsidR="00037CF8">
        <w:t>, which makes about 10% of the work.</w:t>
      </w:r>
    </w:p>
    <w:p w14:paraId="3ECE6AD9" w14:textId="092ECF00" w:rsidR="00001FD9" w:rsidRDefault="00F05465" w:rsidP="00001FD9">
      <w:pPr>
        <w:pStyle w:val="ListParagraph"/>
        <w:numPr>
          <w:ilvl w:val="0"/>
          <w:numId w:val="41"/>
        </w:numPr>
      </w:pPr>
      <w:r>
        <w:t>Larvae has to extend the insects, which was not mentioned in the diagrams.</w:t>
      </w:r>
    </w:p>
    <w:p w14:paraId="7FE0840D" w14:textId="77777777" w:rsidR="00001FD9" w:rsidRPr="00F80ED0" w:rsidRDefault="00001FD9" w:rsidP="00011EAF"/>
    <w:sectPr w:rsidR="00001FD9" w:rsidRPr="00F80ED0" w:rsidSect="00011EAF">
      <w:headerReference w:type="default" r:id="rId17"/>
      <w:footerReference w:type="even" r:id="rId18"/>
      <w:footerReference w:type="default" r:id="rId19"/>
      <w:pgSz w:w="12240" w:h="15840" w:code="1"/>
      <w:pgMar w:top="720" w:right="720" w:bottom="720" w:left="720" w:header="144"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9701A" w14:textId="77777777" w:rsidR="00C42E80" w:rsidRDefault="00C42E80" w:rsidP="00E74B29">
      <w:r>
        <w:separator/>
      </w:r>
    </w:p>
  </w:endnote>
  <w:endnote w:type="continuationSeparator" w:id="0">
    <w:p w14:paraId="22C6DE3F" w14:textId="77777777" w:rsidR="00C42E80" w:rsidRDefault="00C42E80" w:rsidP="00E74B29">
      <w:r>
        <w:continuationSeparator/>
      </w:r>
    </w:p>
  </w:endnote>
  <w:endnote w:type="continuationNotice" w:id="1">
    <w:p w14:paraId="007381D6" w14:textId="77777777" w:rsidR="00C42E80" w:rsidRDefault="00C42E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3A86" w14:textId="77777777" w:rsidR="00E74B29" w:rsidRDefault="00E74B29" w:rsidP="006709F1">
    <w:pPr>
      <w:pStyle w:val="Footer"/>
      <w:rPr>
        <w:rStyle w:val="PageNumber"/>
      </w:rPr>
    </w:pPr>
  </w:p>
  <w:p w14:paraId="03A7FDDE" w14:textId="18FDE78D" w:rsidR="00E74B29" w:rsidRDefault="00011EAF" w:rsidP="00011EAF">
    <w:pPr>
      <w:pStyle w:val="Footer"/>
      <w:jc w:val="both"/>
    </w:pPr>
    <w:r w:rsidRPr="00011EAF">
      <w:rPr>
        <w:sz w:val="20"/>
        <w:szCs w:val="20"/>
      </w:rPr>
      <w:t>SIMULATION OF BUTTERFLY</w:t>
    </w:r>
    <w:r w:rsidRPr="00011EAF">
      <w:rPr>
        <w:sz w:val="20"/>
        <w:szCs w:val="20"/>
      </w:rPr>
      <w:ptab w:relativeTo="margin" w:alignment="right" w:leader="none"/>
    </w:r>
    <w:r w:rsidRPr="00011EAF">
      <w:rPr>
        <w:sz w:val="20"/>
        <w:szCs w:val="20"/>
      </w:rPr>
      <w:t xml:space="preserve">PAGE </w:t>
    </w:r>
    <w:r w:rsidRPr="00523AB3">
      <w:rPr>
        <w:sz w:val="20"/>
        <w:szCs w:val="20"/>
      </w:rPr>
      <w:fldChar w:fldCharType="begin"/>
    </w:r>
    <w:r w:rsidRPr="00523AB3">
      <w:rPr>
        <w:sz w:val="20"/>
        <w:szCs w:val="20"/>
      </w:rPr>
      <w:instrText xml:space="preserve"> PAGE  \* Arabic  \* MERGEFORMAT </w:instrText>
    </w:r>
    <w:r w:rsidRPr="00523AB3">
      <w:rPr>
        <w:sz w:val="20"/>
        <w:szCs w:val="20"/>
      </w:rPr>
      <w:fldChar w:fldCharType="separate"/>
    </w:r>
    <w:r w:rsidRPr="00523AB3">
      <w:rPr>
        <w:noProof/>
        <w:sz w:val="20"/>
        <w:szCs w:val="20"/>
      </w:rPr>
      <w:t>2</w:t>
    </w:r>
    <w:r w:rsidRPr="00523AB3">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E185A" w14:textId="77777777" w:rsidR="00C42E80" w:rsidRDefault="00C42E80" w:rsidP="00E74B29">
      <w:r>
        <w:separator/>
      </w:r>
    </w:p>
  </w:footnote>
  <w:footnote w:type="continuationSeparator" w:id="0">
    <w:p w14:paraId="4F9C3A73" w14:textId="77777777" w:rsidR="00C42E80" w:rsidRDefault="00C42E80" w:rsidP="00E74B29">
      <w:r>
        <w:continuationSeparator/>
      </w:r>
    </w:p>
  </w:footnote>
  <w:footnote w:type="continuationNotice" w:id="1">
    <w:p w14:paraId="0C5AD6AD" w14:textId="77777777" w:rsidR="00C42E80" w:rsidRDefault="00C42E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E86E" w14:textId="1004F0D0" w:rsidR="00C54A69" w:rsidRPr="008D7E22" w:rsidRDefault="00A86E6D" w:rsidP="0063078B">
    <w:pPr>
      <w:pStyle w:val="Header"/>
      <w:spacing w:after="120"/>
      <w:jc w:val="center"/>
      <w:rPr>
        <w:sz w:val="20"/>
        <w:szCs w:val="20"/>
      </w:rPr>
    </w:pPr>
    <w:r>
      <w:rPr>
        <w:rFonts w:ascii="Times New Roman" w:hAnsi="Times New Roman" w:cs="Times New Roman"/>
        <w:sz w:val="20"/>
        <w:szCs w:val="20"/>
      </w:rPr>
      <w:t>Design Document</w:t>
    </w:r>
    <w:r w:rsidR="00C54A69" w:rsidRPr="008D7E22">
      <w:rPr>
        <w:rFonts w:ascii="Times New Roman" w:hAnsi="Times New Roman" w:cs="Times New Roman"/>
        <w:sz w:val="20"/>
        <w:szCs w:val="20"/>
      </w:rPr>
      <w:ptab w:relativeTo="margin" w:alignment="center" w:leader="none"/>
    </w:r>
    <w:r w:rsidR="00E7185E">
      <w:rPr>
        <w:noProof/>
      </w:rPr>
      <w:drawing>
        <wp:inline distT="0" distB="0" distL="0" distR="0" wp14:anchorId="6531EE9F" wp14:editId="7F47DD30">
          <wp:extent cx="762000" cy="86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7675" cy="929378"/>
                  </a:xfrm>
                  <a:prstGeom prst="rect">
                    <a:avLst/>
                  </a:prstGeom>
                </pic:spPr>
              </pic:pic>
            </a:graphicData>
          </a:graphic>
        </wp:inline>
      </w:drawing>
    </w:r>
    <w:r w:rsidR="00C54A69" w:rsidRPr="008D7E22">
      <w:rPr>
        <w:rFonts w:ascii="Times New Roman" w:hAnsi="Times New Roman" w:cs="Times New Roman"/>
        <w:sz w:val="20"/>
        <w:szCs w:val="20"/>
      </w:rPr>
      <w:ptab w:relativeTo="margin" w:alignment="right" w:leader="none"/>
    </w:r>
    <w:r w:rsidR="00B22DF5">
      <w:rPr>
        <w:rFonts w:ascii="Times New Roman" w:hAnsi="Times New Roman" w:cs="Times New Roman"/>
        <w:sz w:val="20"/>
        <w:szCs w:val="20"/>
      </w:rPr>
      <w:t xml:space="preserve">Lab </w:t>
    </w:r>
    <w:r w:rsidR="00523AB3">
      <w:rPr>
        <w:rFonts w:ascii="Times New Roman" w:hAnsi="Times New Roman" w:cs="Times New Roman"/>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91A7"/>
      </v:shape>
    </w:pict>
  </w:numPicBullet>
  <w:abstractNum w:abstractNumId="0" w15:restartNumberingAfterBreak="0">
    <w:nsid w:val="001010B6"/>
    <w:multiLevelType w:val="hybridMultilevel"/>
    <w:tmpl w:val="96223A1E"/>
    <w:lvl w:ilvl="0" w:tplc="04090001">
      <w:start w:val="1"/>
      <w:numFmt w:val="bullet"/>
      <w:lvlText w:val=""/>
      <w:lvlJc w:val="left"/>
      <w:pPr>
        <w:ind w:left="4316" w:hanging="360"/>
      </w:pPr>
      <w:rPr>
        <w:rFonts w:ascii="Symbol" w:hAnsi="Symbol" w:hint="default"/>
      </w:rPr>
    </w:lvl>
    <w:lvl w:ilvl="1" w:tplc="04090003" w:tentative="1">
      <w:start w:val="1"/>
      <w:numFmt w:val="bullet"/>
      <w:lvlText w:val="o"/>
      <w:lvlJc w:val="left"/>
      <w:pPr>
        <w:ind w:left="5036" w:hanging="360"/>
      </w:pPr>
      <w:rPr>
        <w:rFonts w:ascii="Courier New" w:hAnsi="Courier New" w:cs="Courier New" w:hint="default"/>
      </w:rPr>
    </w:lvl>
    <w:lvl w:ilvl="2" w:tplc="04090005" w:tentative="1">
      <w:start w:val="1"/>
      <w:numFmt w:val="bullet"/>
      <w:lvlText w:val=""/>
      <w:lvlJc w:val="left"/>
      <w:pPr>
        <w:ind w:left="5756" w:hanging="360"/>
      </w:pPr>
      <w:rPr>
        <w:rFonts w:ascii="Wingdings" w:hAnsi="Wingdings" w:hint="default"/>
      </w:rPr>
    </w:lvl>
    <w:lvl w:ilvl="3" w:tplc="04090001" w:tentative="1">
      <w:start w:val="1"/>
      <w:numFmt w:val="bullet"/>
      <w:lvlText w:val=""/>
      <w:lvlJc w:val="left"/>
      <w:pPr>
        <w:ind w:left="6476" w:hanging="360"/>
      </w:pPr>
      <w:rPr>
        <w:rFonts w:ascii="Symbol" w:hAnsi="Symbol" w:hint="default"/>
      </w:rPr>
    </w:lvl>
    <w:lvl w:ilvl="4" w:tplc="04090003" w:tentative="1">
      <w:start w:val="1"/>
      <w:numFmt w:val="bullet"/>
      <w:lvlText w:val="o"/>
      <w:lvlJc w:val="left"/>
      <w:pPr>
        <w:ind w:left="7196" w:hanging="360"/>
      </w:pPr>
      <w:rPr>
        <w:rFonts w:ascii="Courier New" w:hAnsi="Courier New" w:cs="Courier New" w:hint="default"/>
      </w:rPr>
    </w:lvl>
    <w:lvl w:ilvl="5" w:tplc="04090005" w:tentative="1">
      <w:start w:val="1"/>
      <w:numFmt w:val="bullet"/>
      <w:lvlText w:val=""/>
      <w:lvlJc w:val="left"/>
      <w:pPr>
        <w:ind w:left="7916" w:hanging="360"/>
      </w:pPr>
      <w:rPr>
        <w:rFonts w:ascii="Wingdings" w:hAnsi="Wingdings" w:hint="default"/>
      </w:rPr>
    </w:lvl>
    <w:lvl w:ilvl="6" w:tplc="04090001" w:tentative="1">
      <w:start w:val="1"/>
      <w:numFmt w:val="bullet"/>
      <w:lvlText w:val=""/>
      <w:lvlJc w:val="left"/>
      <w:pPr>
        <w:ind w:left="8636" w:hanging="360"/>
      </w:pPr>
      <w:rPr>
        <w:rFonts w:ascii="Symbol" w:hAnsi="Symbol" w:hint="default"/>
      </w:rPr>
    </w:lvl>
    <w:lvl w:ilvl="7" w:tplc="04090003" w:tentative="1">
      <w:start w:val="1"/>
      <w:numFmt w:val="bullet"/>
      <w:lvlText w:val="o"/>
      <w:lvlJc w:val="left"/>
      <w:pPr>
        <w:ind w:left="9356" w:hanging="360"/>
      </w:pPr>
      <w:rPr>
        <w:rFonts w:ascii="Courier New" w:hAnsi="Courier New" w:cs="Courier New" w:hint="default"/>
      </w:rPr>
    </w:lvl>
    <w:lvl w:ilvl="8" w:tplc="04090005" w:tentative="1">
      <w:start w:val="1"/>
      <w:numFmt w:val="bullet"/>
      <w:lvlText w:val=""/>
      <w:lvlJc w:val="left"/>
      <w:pPr>
        <w:ind w:left="10076" w:hanging="360"/>
      </w:pPr>
      <w:rPr>
        <w:rFonts w:ascii="Wingdings" w:hAnsi="Wingdings" w:hint="default"/>
      </w:rPr>
    </w:lvl>
  </w:abstractNum>
  <w:abstractNum w:abstractNumId="1" w15:restartNumberingAfterBreak="0">
    <w:nsid w:val="02DA0F5B"/>
    <w:multiLevelType w:val="hybridMultilevel"/>
    <w:tmpl w:val="9CF863C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9312F4"/>
    <w:multiLevelType w:val="hybridMultilevel"/>
    <w:tmpl w:val="B6F44576"/>
    <w:lvl w:ilvl="0" w:tplc="04090019">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6FF1253"/>
    <w:multiLevelType w:val="hybridMultilevel"/>
    <w:tmpl w:val="674C4D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F16A4E"/>
    <w:multiLevelType w:val="hybridMultilevel"/>
    <w:tmpl w:val="8DBAB12C"/>
    <w:lvl w:ilvl="0" w:tplc="997A63A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A4634"/>
    <w:multiLevelType w:val="hybridMultilevel"/>
    <w:tmpl w:val="B89493FE"/>
    <w:lvl w:ilvl="0" w:tplc="7AFA3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2D3AE3"/>
    <w:multiLevelType w:val="hybridMultilevel"/>
    <w:tmpl w:val="9D0083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4A52690"/>
    <w:multiLevelType w:val="hybridMultilevel"/>
    <w:tmpl w:val="5C6E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71248"/>
    <w:multiLevelType w:val="hybridMultilevel"/>
    <w:tmpl w:val="157A5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8A82B78"/>
    <w:multiLevelType w:val="hybridMultilevel"/>
    <w:tmpl w:val="96721C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4D00427"/>
    <w:multiLevelType w:val="hybridMultilevel"/>
    <w:tmpl w:val="0F905A02"/>
    <w:lvl w:ilvl="0" w:tplc="F11EAB24">
      <w:start w:val="1"/>
      <w:numFmt w:val="lowerLetter"/>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12" w15:restartNumberingAfterBreak="0">
    <w:nsid w:val="26136A9B"/>
    <w:multiLevelType w:val="hybridMultilevel"/>
    <w:tmpl w:val="8F0C258A"/>
    <w:lvl w:ilvl="0" w:tplc="3E2EEFA0">
      <w:start w:val="7"/>
      <w:numFmt w:val="decimal"/>
      <w:lvlText w:val="%1."/>
      <w:lvlJc w:val="left"/>
      <w:pPr>
        <w:ind w:left="1440" w:hanging="720"/>
      </w:pPr>
      <w:rPr>
        <w:rFonts w:asciiTheme="minorHAnsi" w:hAnsiTheme="minorHAnsi"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0A48DE"/>
    <w:multiLevelType w:val="hybridMultilevel"/>
    <w:tmpl w:val="A0A0AEDA"/>
    <w:lvl w:ilvl="0" w:tplc="EFA2DFF6">
      <w:start w:val="8"/>
      <w:numFmt w:val="decimal"/>
      <w:lvlText w:val="%1."/>
      <w:lvlJc w:val="left"/>
      <w:pPr>
        <w:ind w:left="1080" w:hanging="720"/>
      </w:pPr>
      <w:rPr>
        <w:rFonts w:asciiTheme="minorHAnsi" w:hAnsiTheme="minorHAns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40337"/>
    <w:multiLevelType w:val="hybridMultilevel"/>
    <w:tmpl w:val="2AFEDED8"/>
    <w:lvl w:ilvl="0" w:tplc="A1BE99EC">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5" w15:restartNumberingAfterBreak="0">
    <w:nsid w:val="2CFE38CC"/>
    <w:multiLevelType w:val="multilevel"/>
    <w:tmpl w:val="97D094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E966228"/>
    <w:multiLevelType w:val="hybridMultilevel"/>
    <w:tmpl w:val="374A884C"/>
    <w:lvl w:ilvl="0" w:tplc="6EBA7262">
      <w:start w:val="1"/>
      <w:numFmt w:val="decimal"/>
      <w:lvlText w:val="%1."/>
      <w:lvlJc w:val="left"/>
      <w:pPr>
        <w:ind w:left="720" w:hanging="360"/>
      </w:pPr>
      <w:rPr>
        <w:rFonts w:hint="default"/>
      </w:rPr>
    </w:lvl>
    <w:lvl w:ilvl="1" w:tplc="BB6E1CBC">
      <w:start w:val="1"/>
      <w:numFmt w:val="lowerLetter"/>
      <w:lvlText w:val="%2."/>
      <w:lvlJc w:val="left"/>
      <w:pPr>
        <w:ind w:left="1440" w:hanging="360"/>
      </w:pPr>
      <w:rPr>
        <w:caps w:val="0"/>
      </w:rPr>
    </w:lvl>
    <w:lvl w:ilvl="2" w:tplc="3974AA7A">
      <w:start w:val="2"/>
      <w:numFmt w:val="upperLetter"/>
      <w:lvlText w:val="%3."/>
      <w:lvlJc w:val="left"/>
      <w:pPr>
        <w:ind w:left="2340" w:hanging="360"/>
      </w:pPr>
      <w:rPr>
        <w:rFonts w:hint="default"/>
        <w:cap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F410F"/>
    <w:multiLevelType w:val="hybridMultilevel"/>
    <w:tmpl w:val="671C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687996"/>
    <w:multiLevelType w:val="hybridMultilevel"/>
    <w:tmpl w:val="8D4286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257D4F"/>
    <w:multiLevelType w:val="hybridMultilevel"/>
    <w:tmpl w:val="4566B9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30856F0"/>
    <w:multiLevelType w:val="hybridMultilevel"/>
    <w:tmpl w:val="526C7C2C"/>
    <w:lvl w:ilvl="0" w:tplc="49686BAE">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43CD4B2F"/>
    <w:multiLevelType w:val="hybridMultilevel"/>
    <w:tmpl w:val="E4A2C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58775E"/>
    <w:multiLevelType w:val="hybridMultilevel"/>
    <w:tmpl w:val="DDEA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3748"/>
    <w:multiLevelType w:val="hybridMultilevel"/>
    <w:tmpl w:val="831E78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E7CD3"/>
    <w:multiLevelType w:val="hybridMultilevel"/>
    <w:tmpl w:val="6F80E3CA"/>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5" w15:restartNumberingAfterBreak="0">
    <w:nsid w:val="4A6307B2"/>
    <w:multiLevelType w:val="hybridMultilevel"/>
    <w:tmpl w:val="C60AE56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 w15:restartNumberingAfterBreak="0">
    <w:nsid w:val="511152B2"/>
    <w:multiLevelType w:val="hybridMultilevel"/>
    <w:tmpl w:val="05562EBC"/>
    <w:lvl w:ilvl="0" w:tplc="1DF0F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DE51D6"/>
    <w:multiLevelType w:val="hybridMultilevel"/>
    <w:tmpl w:val="2BFCE9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43E1A6F"/>
    <w:multiLevelType w:val="hybridMultilevel"/>
    <w:tmpl w:val="2AEC2B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74D7306"/>
    <w:multiLevelType w:val="hybridMultilevel"/>
    <w:tmpl w:val="E85CAA8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5140CF"/>
    <w:multiLevelType w:val="hybridMultilevel"/>
    <w:tmpl w:val="11F4337A"/>
    <w:lvl w:ilvl="0" w:tplc="BAA288A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C7534E"/>
    <w:multiLevelType w:val="hybridMultilevel"/>
    <w:tmpl w:val="30268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1E962CA"/>
    <w:multiLevelType w:val="hybridMultilevel"/>
    <w:tmpl w:val="C19E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F7B3B"/>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0636A4"/>
    <w:multiLevelType w:val="hybridMultilevel"/>
    <w:tmpl w:val="BDD4DF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84F5B"/>
    <w:multiLevelType w:val="hybridMultilevel"/>
    <w:tmpl w:val="89A85F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6B96EA4"/>
    <w:multiLevelType w:val="hybridMultilevel"/>
    <w:tmpl w:val="366E8A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85C2187"/>
    <w:multiLevelType w:val="hybridMultilevel"/>
    <w:tmpl w:val="D1380C06"/>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38" w15:restartNumberingAfterBreak="0">
    <w:nsid w:val="7B7F7F49"/>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2128C"/>
    <w:multiLevelType w:val="hybridMultilevel"/>
    <w:tmpl w:val="7054D21A"/>
    <w:lvl w:ilvl="0" w:tplc="04090001">
      <w:start w:val="1"/>
      <w:numFmt w:val="bullet"/>
      <w:lvlText w:val=""/>
      <w:lvlJc w:val="left"/>
      <w:pPr>
        <w:ind w:left="4475" w:hanging="360"/>
      </w:pPr>
      <w:rPr>
        <w:rFonts w:ascii="Symbol" w:hAnsi="Symbol" w:hint="default"/>
      </w:rPr>
    </w:lvl>
    <w:lvl w:ilvl="1" w:tplc="04090003" w:tentative="1">
      <w:start w:val="1"/>
      <w:numFmt w:val="bullet"/>
      <w:lvlText w:val="o"/>
      <w:lvlJc w:val="left"/>
      <w:pPr>
        <w:ind w:left="5195" w:hanging="360"/>
      </w:pPr>
      <w:rPr>
        <w:rFonts w:ascii="Courier New" w:hAnsi="Courier New" w:cs="Courier New" w:hint="default"/>
      </w:rPr>
    </w:lvl>
    <w:lvl w:ilvl="2" w:tplc="04090005" w:tentative="1">
      <w:start w:val="1"/>
      <w:numFmt w:val="bullet"/>
      <w:lvlText w:val=""/>
      <w:lvlJc w:val="left"/>
      <w:pPr>
        <w:ind w:left="5915" w:hanging="360"/>
      </w:pPr>
      <w:rPr>
        <w:rFonts w:ascii="Wingdings" w:hAnsi="Wingdings" w:hint="default"/>
      </w:rPr>
    </w:lvl>
    <w:lvl w:ilvl="3" w:tplc="04090001" w:tentative="1">
      <w:start w:val="1"/>
      <w:numFmt w:val="bullet"/>
      <w:lvlText w:val=""/>
      <w:lvlJc w:val="left"/>
      <w:pPr>
        <w:ind w:left="6635" w:hanging="360"/>
      </w:pPr>
      <w:rPr>
        <w:rFonts w:ascii="Symbol" w:hAnsi="Symbol" w:hint="default"/>
      </w:rPr>
    </w:lvl>
    <w:lvl w:ilvl="4" w:tplc="04090003" w:tentative="1">
      <w:start w:val="1"/>
      <w:numFmt w:val="bullet"/>
      <w:lvlText w:val="o"/>
      <w:lvlJc w:val="left"/>
      <w:pPr>
        <w:ind w:left="7355" w:hanging="360"/>
      </w:pPr>
      <w:rPr>
        <w:rFonts w:ascii="Courier New" w:hAnsi="Courier New" w:cs="Courier New" w:hint="default"/>
      </w:rPr>
    </w:lvl>
    <w:lvl w:ilvl="5" w:tplc="04090005" w:tentative="1">
      <w:start w:val="1"/>
      <w:numFmt w:val="bullet"/>
      <w:lvlText w:val=""/>
      <w:lvlJc w:val="left"/>
      <w:pPr>
        <w:ind w:left="8075" w:hanging="360"/>
      </w:pPr>
      <w:rPr>
        <w:rFonts w:ascii="Wingdings" w:hAnsi="Wingdings" w:hint="default"/>
      </w:rPr>
    </w:lvl>
    <w:lvl w:ilvl="6" w:tplc="04090001" w:tentative="1">
      <w:start w:val="1"/>
      <w:numFmt w:val="bullet"/>
      <w:lvlText w:val=""/>
      <w:lvlJc w:val="left"/>
      <w:pPr>
        <w:ind w:left="8795" w:hanging="360"/>
      </w:pPr>
      <w:rPr>
        <w:rFonts w:ascii="Symbol" w:hAnsi="Symbol" w:hint="default"/>
      </w:rPr>
    </w:lvl>
    <w:lvl w:ilvl="7" w:tplc="04090003" w:tentative="1">
      <w:start w:val="1"/>
      <w:numFmt w:val="bullet"/>
      <w:lvlText w:val="o"/>
      <w:lvlJc w:val="left"/>
      <w:pPr>
        <w:ind w:left="9515" w:hanging="360"/>
      </w:pPr>
      <w:rPr>
        <w:rFonts w:ascii="Courier New" w:hAnsi="Courier New" w:cs="Courier New" w:hint="default"/>
      </w:rPr>
    </w:lvl>
    <w:lvl w:ilvl="8" w:tplc="04090005" w:tentative="1">
      <w:start w:val="1"/>
      <w:numFmt w:val="bullet"/>
      <w:lvlText w:val=""/>
      <w:lvlJc w:val="left"/>
      <w:pPr>
        <w:ind w:left="10235" w:hanging="360"/>
      </w:pPr>
      <w:rPr>
        <w:rFonts w:ascii="Wingdings" w:hAnsi="Wingdings" w:hint="default"/>
      </w:rPr>
    </w:lvl>
  </w:abstractNum>
  <w:num w:numId="1">
    <w:abstractNumId w:val="9"/>
  </w:num>
  <w:num w:numId="2">
    <w:abstractNumId w:val="21"/>
  </w:num>
  <w:num w:numId="3">
    <w:abstractNumId w:val="36"/>
  </w:num>
  <w:num w:numId="4">
    <w:abstractNumId w:val="17"/>
  </w:num>
  <w:num w:numId="5">
    <w:abstractNumId w:val="35"/>
  </w:num>
  <w:num w:numId="6">
    <w:abstractNumId w:val="23"/>
  </w:num>
  <w:num w:numId="7">
    <w:abstractNumId w:val="28"/>
  </w:num>
  <w:num w:numId="8">
    <w:abstractNumId w:val="29"/>
  </w:num>
  <w:num w:numId="9">
    <w:abstractNumId w:val="25"/>
  </w:num>
  <w:num w:numId="10">
    <w:abstractNumId w:val="31"/>
  </w:num>
  <w:num w:numId="11">
    <w:abstractNumId w:val="27"/>
  </w:num>
  <w:num w:numId="12">
    <w:abstractNumId w:val="15"/>
  </w:num>
  <w:num w:numId="13">
    <w:abstractNumId w:val="5"/>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2"/>
  </w:num>
  <w:num w:numId="17">
    <w:abstractNumId w:val="2"/>
  </w:num>
  <w:num w:numId="18">
    <w:abstractNumId w:val="11"/>
  </w:num>
  <w:num w:numId="19">
    <w:abstractNumId w:val="24"/>
  </w:num>
  <w:num w:numId="20">
    <w:abstractNumId w:val="20"/>
  </w:num>
  <w:num w:numId="21">
    <w:abstractNumId w:val="14"/>
  </w:num>
  <w:num w:numId="22">
    <w:abstractNumId w:val="4"/>
  </w:num>
  <w:num w:numId="23">
    <w:abstractNumId w:val="30"/>
  </w:num>
  <w:num w:numId="24">
    <w:abstractNumId w:val="3"/>
  </w:num>
  <w:num w:numId="25">
    <w:abstractNumId w:val="26"/>
  </w:num>
  <w:num w:numId="26">
    <w:abstractNumId w:val="6"/>
  </w:num>
  <w:num w:numId="27">
    <w:abstractNumId w:val="8"/>
  </w:num>
  <w:num w:numId="28">
    <w:abstractNumId w:val="39"/>
  </w:num>
  <w:num w:numId="29">
    <w:abstractNumId w:val="7"/>
  </w:num>
  <w:num w:numId="30">
    <w:abstractNumId w:val="0"/>
  </w:num>
  <w:num w:numId="31">
    <w:abstractNumId w:val="37"/>
  </w:num>
  <w:num w:numId="32">
    <w:abstractNumId w:val="18"/>
  </w:num>
  <w:num w:numId="33">
    <w:abstractNumId w:val="34"/>
  </w:num>
  <w:num w:numId="34">
    <w:abstractNumId w:val="1"/>
  </w:num>
  <w:num w:numId="35">
    <w:abstractNumId w:val="19"/>
  </w:num>
  <w:num w:numId="36">
    <w:abstractNumId w:val="38"/>
  </w:num>
  <w:num w:numId="37">
    <w:abstractNumId w:val="33"/>
  </w:num>
  <w:num w:numId="38">
    <w:abstractNumId w:val="12"/>
  </w:num>
  <w:num w:numId="39">
    <w:abstractNumId w:val="13"/>
  </w:num>
  <w:num w:numId="40">
    <w:abstractNumId w:val="1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ixrARa7cqwsAAAA"/>
  </w:docVars>
  <w:rsids>
    <w:rsidRoot w:val="00AE3076"/>
    <w:rsid w:val="00001FD9"/>
    <w:rsid w:val="0001081D"/>
    <w:rsid w:val="00011465"/>
    <w:rsid w:val="00011EAF"/>
    <w:rsid w:val="00037CF8"/>
    <w:rsid w:val="00041F7B"/>
    <w:rsid w:val="00044EF3"/>
    <w:rsid w:val="00086FA5"/>
    <w:rsid w:val="00087F14"/>
    <w:rsid w:val="000912E4"/>
    <w:rsid w:val="000A6B52"/>
    <w:rsid w:val="000C4954"/>
    <w:rsid w:val="000D43D9"/>
    <w:rsid w:val="000D596A"/>
    <w:rsid w:val="000E4641"/>
    <w:rsid w:val="0010015E"/>
    <w:rsid w:val="0011626D"/>
    <w:rsid w:val="001168B2"/>
    <w:rsid w:val="00127A5F"/>
    <w:rsid w:val="00151F66"/>
    <w:rsid w:val="00173132"/>
    <w:rsid w:val="00177F8D"/>
    <w:rsid w:val="00182A63"/>
    <w:rsid w:val="00182A90"/>
    <w:rsid w:val="00185F4A"/>
    <w:rsid w:val="00191FEF"/>
    <w:rsid w:val="001A0C59"/>
    <w:rsid w:val="001D277E"/>
    <w:rsid w:val="001E0D18"/>
    <w:rsid w:val="001E5CC3"/>
    <w:rsid w:val="00202AB8"/>
    <w:rsid w:val="002040EC"/>
    <w:rsid w:val="00206A68"/>
    <w:rsid w:val="00206F0A"/>
    <w:rsid w:val="002139D8"/>
    <w:rsid w:val="00217A00"/>
    <w:rsid w:val="00220EEB"/>
    <w:rsid w:val="00221E25"/>
    <w:rsid w:val="00237443"/>
    <w:rsid w:val="00247142"/>
    <w:rsid w:val="00254C0F"/>
    <w:rsid w:val="0026177F"/>
    <w:rsid w:val="0026212F"/>
    <w:rsid w:val="00266287"/>
    <w:rsid w:val="002669F8"/>
    <w:rsid w:val="00275027"/>
    <w:rsid w:val="00280AA7"/>
    <w:rsid w:val="0029322F"/>
    <w:rsid w:val="002B513B"/>
    <w:rsid w:val="002C11EF"/>
    <w:rsid w:val="002C1F72"/>
    <w:rsid w:val="002C415A"/>
    <w:rsid w:val="002D2200"/>
    <w:rsid w:val="002E6CFD"/>
    <w:rsid w:val="002E7ADF"/>
    <w:rsid w:val="00310AC9"/>
    <w:rsid w:val="0031222A"/>
    <w:rsid w:val="00332543"/>
    <w:rsid w:val="0036385B"/>
    <w:rsid w:val="00386964"/>
    <w:rsid w:val="00396F01"/>
    <w:rsid w:val="003C0C19"/>
    <w:rsid w:val="003C5D70"/>
    <w:rsid w:val="003D1BB2"/>
    <w:rsid w:val="00404724"/>
    <w:rsid w:val="0040564B"/>
    <w:rsid w:val="00405D5B"/>
    <w:rsid w:val="004510DE"/>
    <w:rsid w:val="0045251F"/>
    <w:rsid w:val="0048120C"/>
    <w:rsid w:val="004909D9"/>
    <w:rsid w:val="004A4B0C"/>
    <w:rsid w:val="004C5151"/>
    <w:rsid w:val="004C5FE7"/>
    <w:rsid w:val="004C70AA"/>
    <w:rsid w:val="004E51AA"/>
    <w:rsid w:val="00503F0F"/>
    <w:rsid w:val="00521481"/>
    <w:rsid w:val="00523AB3"/>
    <w:rsid w:val="005251DD"/>
    <w:rsid w:val="00541C40"/>
    <w:rsid w:val="005520F4"/>
    <w:rsid w:val="00556D3E"/>
    <w:rsid w:val="00585F84"/>
    <w:rsid w:val="00586E1D"/>
    <w:rsid w:val="005A1876"/>
    <w:rsid w:val="005B11BD"/>
    <w:rsid w:val="005E5B0C"/>
    <w:rsid w:val="005F3E92"/>
    <w:rsid w:val="00607C75"/>
    <w:rsid w:val="00613C33"/>
    <w:rsid w:val="00614A87"/>
    <w:rsid w:val="0061623B"/>
    <w:rsid w:val="0063078B"/>
    <w:rsid w:val="006418D7"/>
    <w:rsid w:val="00651B59"/>
    <w:rsid w:val="00656A2E"/>
    <w:rsid w:val="006574E9"/>
    <w:rsid w:val="00665110"/>
    <w:rsid w:val="006709F1"/>
    <w:rsid w:val="00672D3C"/>
    <w:rsid w:val="00674FD9"/>
    <w:rsid w:val="0068064B"/>
    <w:rsid w:val="006A7BDB"/>
    <w:rsid w:val="006B4CDE"/>
    <w:rsid w:val="006B5C1D"/>
    <w:rsid w:val="006B7ED9"/>
    <w:rsid w:val="006C60E6"/>
    <w:rsid w:val="006D2EB3"/>
    <w:rsid w:val="006F44C9"/>
    <w:rsid w:val="006F63F7"/>
    <w:rsid w:val="007106C1"/>
    <w:rsid w:val="007122A0"/>
    <w:rsid w:val="00716CF6"/>
    <w:rsid w:val="00722A1D"/>
    <w:rsid w:val="00725DBD"/>
    <w:rsid w:val="00732C56"/>
    <w:rsid w:val="0073316A"/>
    <w:rsid w:val="00736D94"/>
    <w:rsid w:val="00736FFE"/>
    <w:rsid w:val="00753D1B"/>
    <w:rsid w:val="007702D9"/>
    <w:rsid w:val="00777AF6"/>
    <w:rsid w:val="00782278"/>
    <w:rsid w:val="0079213F"/>
    <w:rsid w:val="007B1A52"/>
    <w:rsid w:val="007C58BD"/>
    <w:rsid w:val="007D0FA5"/>
    <w:rsid w:val="007D445B"/>
    <w:rsid w:val="007E2DDF"/>
    <w:rsid w:val="007F7EB8"/>
    <w:rsid w:val="008033DC"/>
    <w:rsid w:val="00814781"/>
    <w:rsid w:val="008158BC"/>
    <w:rsid w:val="00825007"/>
    <w:rsid w:val="00832896"/>
    <w:rsid w:val="008354F5"/>
    <w:rsid w:val="00837914"/>
    <w:rsid w:val="00862F8E"/>
    <w:rsid w:val="00874FE7"/>
    <w:rsid w:val="00876ABC"/>
    <w:rsid w:val="00886270"/>
    <w:rsid w:val="008A7426"/>
    <w:rsid w:val="008B1351"/>
    <w:rsid w:val="008B772B"/>
    <w:rsid w:val="008C721B"/>
    <w:rsid w:val="008D1B1C"/>
    <w:rsid w:val="008D4214"/>
    <w:rsid w:val="008D6E03"/>
    <w:rsid w:val="008D7E22"/>
    <w:rsid w:val="008E6FE2"/>
    <w:rsid w:val="00912C48"/>
    <w:rsid w:val="0093643E"/>
    <w:rsid w:val="009415A6"/>
    <w:rsid w:val="009458BB"/>
    <w:rsid w:val="00945B06"/>
    <w:rsid w:val="00952F7D"/>
    <w:rsid w:val="0095496A"/>
    <w:rsid w:val="00964969"/>
    <w:rsid w:val="009730A7"/>
    <w:rsid w:val="009949B9"/>
    <w:rsid w:val="009A38BA"/>
    <w:rsid w:val="009A5B16"/>
    <w:rsid w:val="009A790D"/>
    <w:rsid w:val="009D5FFB"/>
    <w:rsid w:val="009F13AE"/>
    <w:rsid w:val="00A12973"/>
    <w:rsid w:val="00A31D35"/>
    <w:rsid w:val="00A509EA"/>
    <w:rsid w:val="00A72911"/>
    <w:rsid w:val="00A72BE5"/>
    <w:rsid w:val="00A849B7"/>
    <w:rsid w:val="00A86E6D"/>
    <w:rsid w:val="00A906B4"/>
    <w:rsid w:val="00A90E9E"/>
    <w:rsid w:val="00AA1E68"/>
    <w:rsid w:val="00AA78EC"/>
    <w:rsid w:val="00AB6B6C"/>
    <w:rsid w:val="00AC0B7C"/>
    <w:rsid w:val="00AC1BCD"/>
    <w:rsid w:val="00AC5C36"/>
    <w:rsid w:val="00AC762C"/>
    <w:rsid w:val="00AC7F31"/>
    <w:rsid w:val="00AE3076"/>
    <w:rsid w:val="00AE41E4"/>
    <w:rsid w:val="00AE5E6A"/>
    <w:rsid w:val="00B22DF5"/>
    <w:rsid w:val="00B43E11"/>
    <w:rsid w:val="00B47454"/>
    <w:rsid w:val="00B50137"/>
    <w:rsid w:val="00B61E12"/>
    <w:rsid w:val="00B67C69"/>
    <w:rsid w:val="00B7078A"/>
    <w:rsid w:val="00B871D8"/>
    <w:rsid w:val="00B93D71"/>
    <w:rsid w:val="00B95491"/>
    <w:rsid w:val="00B975B0"/>
    <w:rsid w:val="00BA2713"/>
    <w:rsid w:val="00BA3BC0"/>
    <w:rsid w:val="00BA5BAE"/>
    <w:rsid w:val="00BB4580"/>
    <w:rsid w:val="00BC1D86"/>
    <w:rsid w:val="00BD1892"/>
    <w:rsid w:val="00BE1216"/>
    <w:rsid w:val="00BF2060"/>
    <w:rsid w:val="00C11C1E"/>
    <w:rsid w:val="00C13591"/>
    <w:rsid w:val="00C21196"/>
    <w:rsid w:val="00C41D24"/>
    <w:rsid w:val="00C42E80"/>
    <w:rsid w:val="00C54A69"/>
    <w:rsid w:val="00C755AB"/>
    <w:rsid w:val="00C77D8A"/>
    <w:rsid w:val="00C86F98"/>
    <w:rsid w:val="00C90437"/>
    <w:rsid w:val="00CA0434"/>
    <w:rsid w:val="00CA3855"/>
    <w:rsid w:val="00CA6F03"/>
    <w:rsid w:val="00CD1D5B"/>
    <w:rsid w:val="00CE3567"/>
    <w:rsid w:val="00CF20E7"/>
    <w:rsid w:val="00D00CCA"/>
    <w:rsid w:val="00D11DF8"/>
    <w:rsid w:val="00D213A1"/>
    <w:rsid w:val="00D30604"/>
    <w:rsid w:val="00D43125"/>
    <w:rsid w:val="00D57E2B"/>
    <w:rsid w:val="00D66A3A"/>
    <w:rsid w:val="00D70E1E"/>
    <w:rsid w:val="00D8254E"/>
    <w:rsid w:val="00D825CB"/>
    <w:rsid w:val="00D85E4E"/>
    <w:rsid w:val="00DA54ED"/>
    <w:rsid w:val="00DA6630"/>
    <w:rsid w:val="00DA7E70"/>
    <w:rsid w:val="00DB4B6C"/>
    <w:rsid w:val="00DB79F9"/>
    <w:rsid w:val="00DC15B1"/>
    <w:rsid w:val="00DC2F87"/>
    <w:rsid w:val="00DD364B"/>
    <w:rsid w:val="00DE2BC7"/>
    <w:rsid w:val="00DF198B"/>
    <w:rsid w:val="00DF371D"/>
    <w:rsid w:val="00DF58A4"/>
    <w:rsid w:val="00E12984"/>
    <w:rsid w:val="00E133D9"/>
    <w:rsid w:val="00E16866"/>
    <w:rsid w:val="00E17B3C"/>
    <w:rsid w:val="00E204D5"/>
    <w:rsid w:val="00E52DC8"/>
    <w:rsid w:val="00E63BB0"/>
    <w:rsid w:val="00E63F3C"/>
    <w:rsid w:val="00E7185E"/>
    <w:rsid w:val="00E74B29"/>
    <w:rsid w:val="00E777E5"/>
    <w:rsid w:val="00E80EAA"/>
    <w:rsid w:val="00E8327D"/>
    <w:rsid w:val="00E95845"/>
    <w:rsid w:val="00E95CC6"/>
    <w:rsid w:val="00EA593B"/>
    <w:rsid w:val="00ED12D7"/>
    <w:rsid w:val="00ED1900"/>
    <w:rsid w:val="00ED1E56"/>
    <w:rsid w:val="00EF3CE2"/>
    <w:rsid w:val="00F05465"/>
    <w:rsid w:val="00F05A52"/>
    <w:rsid w:val="00F1384D"/>
    <w:rsid w:val="00F30283"/>
    <w:rsid w:val="00F46D10"/>
    <w:rsid w:val="00F50791"/>
    <w:rsid w:val="00F73317"/>
    <w:rsid w:val="00F80ED0"/>
    <w:rsid w:val="00F90D95"/>
    <w:rsid w:val="00F93C04"/>
    <w:rsid w:val="00FB2F1A"/>
    <w:rsid w:val="00FB3558"/>
    <w:rsid w:val="00FC32A4"/>
    <w:rsid w:val="00FC3CFC"/>
    <w:rsid w:val="00FC78FB"/>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7122A0"/>
    <w:pPr>
      <w:autoSpaceDE w:val="0"/>
      <w:autoSpaceDN w:val="0"/>
      <w:adjustRightInd w:val="0"/>
    </w:pPr>
    <w:rPr>
      <w:rFonts w:ascii="Futura PT Book" w:hAnsi="Futura PT Book" w:cs="Futura PT Book"/>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1</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2</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21A9AF9E-7E0B-4813-9114-C96E298AE99E}">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2021-06-19T12:31:00Z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